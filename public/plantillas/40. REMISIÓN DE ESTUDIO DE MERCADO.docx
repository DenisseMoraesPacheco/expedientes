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D983" w14:textId="0DEDBE70" w:rsidR="006A7086" w:rsidRDefault="00B172C9" w:rsidP="00646ACA">
      <w:pPr>
        <w:pStyle w:val="NoSpacing"/>
      </w:pPr>
      <w:r>
        <w:t xml:space="preserve"> </w:t>
      </w:r>
    </w:p>
    <w:p w14:paraId="3B536D34" w14:textId="4284A1C0" w:rsidR="006A7086" w:rsidRPr="007B3C0F" w:rsidRDefault="006A7086" w:rsidP="00E002DA">
      <w:pPr>
        <w:spacing w:line="360" w:lineRule="auto"/>
        <w:jc w:val="center"/>
        <w:rPr>
          <w:rFonts w:ascii="Century Gothic" w:hAnsi="Century Gothic" w:cs="Arial"/>
          <w:b/>
          <w:i/>
          <w:sz w:val="16"/>
          <w:szCs w:val="16"/>
        </w:rPr>
      </w:pPr>
      <w:r w:rsidRPr="007B3C0F">
        <w:rPr>
          <w:rFonts w:ascii="Century Gothic" w:hAnsi="Century Gothic" w:cs="Arial"/>
          <w:b/>
          <w:i/>
          <w:sz w:val="16"/>
          <w:szCs w:val="16"/>
        </w:rPr>
        <w:t>“202</w:t>
      </w:r>
      <w:r w:rsidR="00D46777">
        <w:rPr>
          <w:rFonts w:ascii="Century Gothic" w:hAnsi="Century Gothic" w:cs="Arial"/>
          <w:b/>
          <w:i/>
          <w:sz w:val="16"/>
          <w:szCs w:val="16"/>
        </w:rPr>
        <w:t>6</w:t>
      </w:r>
      <w:r w:rsidRPr="007B3C0F">
        <w:rPr>
          <w:rFonts w:ascii="Century Gothic" w:hAnsi="Century Gothic" w:cs="Arial"/>
          <w:b/>
          <w:i/>
          <w:sz w:val="16"/>
          <w:szCs w:val="16"/>
        </w:rPr>
        <w:t xml:space="preserve">. </w:t>
      </w:r>
      <w:r w:rsidR="00D46777">
        <w:rPr>
          <w:rFonts w:ascii="Century Gothic" w:hAnsi="Century Gothic" w:cs="Arial"/>
          <w:b/>
          <w:i/>
          <w:sz w:val="16"/>
          <w:szCs w:val="16"/>
        </w:rPr>
        <w:t>AÑO DEL HUMANISMO MEXICANO EN EL ESTADO DE MÉXICO</w:t>
      </w:r>
      <w:r w:rsidRPr="007B3C0F">
        <w:rPr>
          <w:rFonts w:ascii="Century Gothic" w:hAnsi="Century Gothic" w:cs="Arial"/>
          <w:b/>
          <w:i/>
          <w:sz w:val="16"/>
          <w:szCs w:val="16"/>
        </w:rPr>
        <w:t>”</w:t>
      </w:r>
    </w:p>
    <w:p w14:paraId="0A912BFA" w14:textId="77777777" w:rsidR="006A7086" w:rsidRPr="007C2CCA" w:rsidRDefault="006A7086" w:rsidP="00F83A67">
      <w:pPr>
        <w:spacing w:line="276" w:lineRule="auto"/>
        <w:jc w:val="both"/>
        <w:rPr>
          <w:rFonts w:ascii="Century Gothic" w:hAnsi="Century Gothic" w:cs="Arial"/>
          <w:sz w:val="20"/>
          <w:szCs w:val="20"/>
        </w:rPr>
      </w:pPr>
    </w:p>
    <w:p w14:paraId="4FB5F8A2" w14:textId="7C6DFE84" w:rsidR="00B46ACE" w:rsidRPr="00471664" w:rsidRDefault="00B46ACE" w:rsidP="007B3C0F">
      <w:pPr>
        <w:jc w:val="right"/>
        <w:rPr>
          <w:rFonts w:ascii="Century Gothic" w:hAnsi="Century Gothic" w:cs="Arial"/>
          <w:b/>
          <w:sz w:val="19"/>
          <w:szCs w:val="19"/>
        </w:rPr>
      </w:pPr>
      <w:r w:rsidRPr="00471664">
        <w:rPr>
          <w:rFonts w:ascii="Century Gothic" w:hAnsi="Century Gothic" w:cs="Arial"/>
          <w:b/>
          <w:sz w:val="19"/>
          <w:szCs w:val="19"/>
        </w:rPr>
        <w:t xml:space="preserve">TEMASCALCINGO, MÉXICO A </w:t>
      </w:r>
      <w:r w:rsidR="00D46777" w:rsidRPr="00646ACA">
        <w:rPr>
          <w:rFonts w:ascii="Century Gothic" w:hAnsi="Century Gothic" w:cs="Arial"/>
          <w:b/>
          <w:sz w:val="19"/>
          <w:szCs w:val="19"/>
          <w:highlight w:val="yellow"/>
        </w:rPr>
        <w:t>19</w:t>
      </w:r>
      <w:r w:rsidR="00EE6035" w:rsidRPr="00646ACA">
        <w:rPr>
          <w:rFonts w:ascii="Century Gothic" w:hAnsi="Century Gothic" w:cs="Arial"/>
          <w:b/>
          <w:sz w:val="19"/>
          <w:szCs w:val="19"/>
          <w:highlight w:val="yellow"/>
        </w:rPr>
        <w:t xml:space="preserve"> DE </w:t>
      </w:r>
      <w:r w:rsidR="00D46777" w:rsidRPr="00646ACA">
        <w:rPr>
          <w:rFonts w:ascii="Century Gothic" w:hAnsi="Century Gothic" w:cs="Arial"/>
          <w:b/>
          <w:sz w:val="19"/>
          <w:szCs w:val="19"/>
          <w:highlight w:val="yellow"/>
        </w:rPr>
        <w:t>ENERO</w:t>
      </w:r>
      <w:r w:rsidR="00EE6035" w:rsidRPr="00646ACA">
        <w:rPr>
          <w:rFonts w:ascii="Century Gothic" w:hAnsi="Century Gothic" w:cs="Arial"/>
          <w:b/>
          <w:sz w:val="19"/>
          <w:szCs w:val="19"/>
          <w:highlight w:val="yellow"/>
        </w:rPr>
        <w:t xml:space="preserve"> </w:t>
      </w:r>
      <w:r w:rsidRPr="00646ACA">
        <w:rPr>
          <w:rFonts w:ascii="Century Gothic" w:hAnsi="Century Gothic" w:cs="Arial"/>
          <w:b/>
          <w:sz w:val="19"/>
          <w:szCs w:val="19"/>
          <w:highlight w:val="yellow"/>
        </w:rPr>
        <w:fldChar w:fldCharType="begin"/>
      </w:r>
      <w:r w:rsidRPr="00646ACA">
        <w:rPr>
          <w:rFonts w:ascii="Century Gothic" w:hAnsi="Century Gothic" w:cs="Arial"/>
          <w:b/>
          <w:sz w:val="19"/>
          <w:szCs w:val="19"/>
          <w:highlight w:val="yellow"/>
        </w:rPr>
        <w:instrText xml:space="preserve"> FILLIN  Fecha  \* MERGEFORMAT </w:instrText>
      </w:r>
      <w:r w:rsidRPr="00646ACA">
        <w:rPr>
          <w:rFonts w:ascii="Century Gothic" w:hAnsi="Century Gothic" w:cs="Arial"/>
          <w:b/>
          <w:sz w:val="19"/>
          <w:szCs w:val="19"/>
          <w:highlight w:val="yellow"/>
        </w:rPr>
        <w:fldChar w:fldCharType="separate"/>
      </w:r>
      <w:r w:rsidRPr="00646ACA">
        <w:rPr>
          <w:rFonts w:ascii="Century Gothic" w:hAnsi="Century Gothic" w:cs="Arial"/>
          <w:b/>
          <w:sz w:val="19"/>
          <w:szCs w:val="19"/>
          <w:highlight w:val="yellow"/>
        </w:rPr>
        <w:fldChar w:fldCharType="end"/>
      </w:r>
      <w:r w:rsidRPr="00646ACA">
        <w:rPr>
          <w:rFonts w:ascii="Century Gothic" w:hAnsi="Century Gothic" w:cs="Arial"/>
          <w:b/>
          <w:sz w:val="19"/>
          <w:szCs w:val="19"/>
          <w:highlight w:val="yellow"/>
        </w:rPr>
        <w:t>DE 202</w:t>
      </w:r>
      <w:r w:rsidR="00D46777" w:rsidRPr="00646ACA">
        <w:rPr>
          <w:rFonts w:ascii="Century Gothic" w:hAnsi="Century Gothic" w:cs="Arial"/>
          <w:b/>
          <w:sz w:val="19"/>
          <w:szCs w:val="19"/>
          <w:highlight w:val="yellow"/>
        </w:rPr>
        <w:t>6</w:t>
      </w:r>
      <w:r w:rsidRPr="00471664">
        <w:rPr>
          <w:rFonts w:ascii="Century Gothic" w:hAnsi="Century Gothic" w:cs="Arial"/>
          <w:b/>
          <w:sz w:val="19"/>
          <w:szCs w:val="19"/>
        </w:rPr>
        <w:t xml:space="preserve">              </w:t>
      </w:r>
    </w:p>
    <w:p w14:paraId="13104B80" w14:textId="3E1B01FE" w:rsidR="00B46ACE" w:rsidRPr="00471664" w:rsidRDefault="00B46ACE" w:rsidP="008D54E0">
      <w:pPr>
        <w:jc w:val="right"/>
        <w:rPr>
          <w:rFonts w:ascii="Century Gothic" w:hAnsi="Century Gothic" w:cs="Arial"/>
          <w:bCs/>
          <w:sz w:val="19"/>
          <w:szCs w:val="19"/>
        </w:rPr>
      </w:pPr>
      <w:r w:rsidRPr="00471664">
        <w:rPr>
          <w:rFonts w:ascii="Century Gothic" w:hAnsi="Century Gothic" w:cs="Arial"/>
          <w:b/>
          <w:sz w:val="19"/>
          <w:szCs w:val="19"/>
        </w:rPr>
        <w:t xml:space="preserve">           DEPENDENCIA:</w:t>
      </w:r>
      <w:r w:rsidR="008D54E0" w:rsidRPr="00471664">
        <w:rPr>
          <w:rFonts w:ascii="Century Gothic" w:hAnsi="Century Gothic" w:cs="Arial"/>
          <w:b/>
          <w:sz w:val="19"/>
          <w:szCs w:val="19"/>
        </w:rPr>
        <w:t xml:space="preserve"> </w:t>
      </w:r>
      <w:r w:rsidR="008D54E0" w:rsidRPr="00723520">
        <w:rPr>
          <w:rFonts w:ascii="Century Gothic" w:hAnsi="Century Gothic" w:cs="Arial"/>
          <w:bCs/>
          <w:sz w:val="19"/>
          <w:szCs w:val="19"/>
          <w:highlight w:val="yellow"/>
        </w:rPr>
        <w:t>DIRECCIÓN DE ADMINISTRACIÓN Y DESARROLLO DE PERSONAL</w:t>
      </w:r>
      <w:r w:rsidRPr="00471664">
        <w:rPr>
          <w:rFonts w:ascii="Century Gothic" w:hAnsi="Century Gothic" w:cs="Arial"/>
          <w:sz w:val="19"/>
          <w:szCs w:val="19"/>
        </w:rPr>
        <w:t xml:space="preserve">                                                                    </w:t>
      </w:r>
    </w:p>
    <w:p w14:paraId="732D2F82" w14:textId="6690D3F6" w:rsidR="00B46ACE" w:rsidRPr="00471664" w:rsidRDefault="00B46ACE" w:rsidP="00B46ACE">
      <w:pPr>
        <w:jc w:val="right"/>
        <w:rPr>
          <w:rFonts w:ascii="Century Gothic" w:hAnsi="Century Gothic" w:cs="Arial"/>
          <w:b/>
          <w:bCs/>
          <w:sz w:val="19"/>
          <w:szCs w:val="19"/>
          <w:u w:val="single"/>
        </w:rPr>
      </w:pPr>
      <w:r w:rsidRPr="00471664">
        <w:rPr>
          <w:rFonts w:ascii="Century Gothic" w:hAnsi="Century Gothic" w:cs="Arial"/>
          <w:b/>
          <w:sz w:val="19"/>
          <w:szCs w:val="19"/>
        </w:rPr>
        <w:t>OFICIO NO.:</w:t>
      </w:r>
      <w:r w:rsidRPr="00471664">
        <w:rPr>
          <w:rFonts w:ascii="Century Gothic" w:hAnsi="Century Gothic" w:cs="Arial"/>
          <w:sz w:val="19"/>
          <w:szCs w:val="19"/>
        </w:rPr>
        <w:t xml:space="preserve"> </w:t>
      </w:r>
      <w:r w:rsidRPr="00646ACA">
        <w:rPr>
          <w:rFonts w:ascii="Century Gothic" w:hAnsi="Century Gothic" w:cs="Arial"/>
          <w:b/>
          <w:bCs/>
          <w:sz w:val="19"/>
          <w:szCs w:val="19"/>
          <w:highlight w:val="yellow"/>
        </w:rPr>
        <w:t>MTM/</w:t>
      </w:r>
      <w:r w:rsidR="00B87719" w:rsidRPr="00646ACA">
        <w:rPr>
          <w:rFonts w:ascii="Century Gothic" w:hAnsi="Century Gothic" w:cs="Arial"/>
          <w:b/>
          <w:bCs/>
          <w:sz w:val="19"/>
          <w:szCs w:val="19"/>
          <w:highlight w:val="yellow"/>
        </w:rPr>
        <w:t>DAYDP</w:t>
      </w:r>
      <w:r w:rsidR="00EE6035" w:rsidRPr="00646ACA">
        <w:rPr>
          <w:rFonts w:ascii="Century Gothic" w:hAnsi="Century Gothic" w:cs="Arial"/>
          <w:b/>
          <w:bCs/>
          <w:sz w:val="19"/>
          <w:szCs w:val="19"/>
          <w:highlight w:val="yellow"/>
        </w:rPr>
        <w:t>/</w:t>
      </w:r>
      <w:r w:rsidR="008D54E0" w:rsidRPr="00646ACA">
        <w:rPr>
          <w:rFonts w:ascii="Century Gothic" w:hAnsi="Century Gothic" w:cs="Arial"/>
          <w:b/>
          <w:bCs/>
          <w:sz w:val="19"/>
          <w:szCs w:val="19"/>
          <w:highlight w:val="yellow"/>
        </w:rPr>
        <w:t>78-B</w:t>
      </w:r>
      <w:r w:rsidRPr="00646ACA">
        <w:rPr>
          <w:rFonts w:ascii="Century Gothic" w:hAnsi="Century Gothic" w:cs="Arial"/>
          <w:b/>
          <w:bCs/>
          <w:sz w:val="19"/>
          <w:szCs w:val="19"/>
          <w:highlight w:val="yellow"/>
        </w:rPr>
        <w:t>/</w:t>
      </w:r>
      <w:r w:rsidR="00B87719" w:rsidRPr="00646ACA">
        <w:rPr>
          <w:rFonts w:ascii="Century Gothic" w:hAnsi="Century Gothic" w:cs="Arial"/>
          <w:b/>
          <w:bCs/>
          <w:sz w:val="19"/>
          <w:szCs w:val="19"/>
          <w:highlight w:val="yellow"/>
        </w:rPr>
        <w:t>01</w:t>
      </w:r>
      <w:r w:rsidRPr="00646ACA">
        <w:rPr>
          <w:rFonts w:ascii="Century Gothic" w:hAnsi="Century Gothic" w:cs="Arial"/>
          <w:b/>
          <w:bCs/>
          <w:sz w:val="19"/>
          <w:szCs w:val="19"/>
          <w:highlight w:val="yellow"/>
        </w:rPr>
        <w:t>/202</w:t>
      </w:r>
      <w:r w:rsidR="00B87719" w:rsidRPr="00646ACA">
        <w:rPr>
          <w:rFonts w:ascii="Century Gothic" w:hAnsi="Century Gothic" w:cs="Arial"/>
          <w:b/>
          <w:bCs/>
          <w:sz w:val="19"/>
          <w:szCs w:val="19"/>
          <w:highlight w:val="yellow"/>
        </w:rPr>
        <w:t>6</w:t>
      </w:r>
    </w:p>
    <w:p w14:paraId="62940662" w14:textId="77777777" w:rsidR="00B46ACE" w:rsidRPr="00471664" w:rsidRDefault="00B46ACE" w:rsidP="008D54E0">
      <w:pPr>
        <w:spacing w:line="276" w:lineRule="auto"/>
        <w:rPr>
          <w:rFonts w:ascii="Century Gothic" w:eastAsia="Times New Roman" w:hAnsi="Century Gothic" w:cs="Arial"/>
          <w:b/>
          <w:bCs/>
          <w:sz w:val="19"/>
          <w:szCs w:val="19"/>
          <w:lang w:eastAsia="es-ES"/>
        </w:rPr>
      </w:pPr>
    </w:p>
    <w:p w14:paraId="2AB68EFE" w14:textId="3DB4F7D2" w:rsidR="006A7086" w:rsidRPr="00471664" w:rsidRDefault="006A7086" w:rsidP="002D7914">
      <w:pPr>
        <w:spacing w:line="276" w:lineRule="auto"/>
        <w:jc w:val="right"/>
        <w:rPr>
          <w:rFonts w:ascii="Century Gothic" w:hAnsi="Century Gothic" w:cs="Arial"/>
          <w:b/>
          <w:sz w:val="19"/>
          <w:szCs w:val="19"/>
        </w:rPr>
      </w:pPr>
      <w:r w:rsidRPr="00471664">
        <w:rPr>
          <w:rFonts w:ascii="Century Gothic" w:eastAsia="Times New Roman" w:hAnsi="Century Gothic" w:cs="Arial"/>
          <w:b/>
          <w:bCs/>
          <w:sz w:val="19"/>
          <w:szCs w:val="19"/>
          <w:lang w:eastAsia="es-ES"/>
        </w:rPr>
        <w:t xml:space="preserve">ASUNTO: </w:t>
      </w:r>
      <w:r w:rsidR="00965EF2" w:rsidRPr="00471664">
        <w:rPr>
          <w:rFonts w:ascii="Century Gothic" w:eastAsia="Times New Roman" w:hAnsi="Century Gothic" w:cs="Arial"/>
          <w:b/>
          <w:bCs/>
          <w:sz w:val="19"/>
          <w:szCs w:val="19"/>
          <w:lang w:eastAsia="es-ES"/>
        </w:rPr>
        <w:t>REMISIÓN DE</w:t>
      </w:r>
      <w:r w:rsidR="00FE78BA" w:rsidRPr="00471664">
        <w:rPr>
          <w:rFonts w:ascii="Century Gothic" w:eastAsia="Times New Roman" w:hAnsi="Century Gothic" w:cs="Arial"/>
          <w:b/>
          <w:bCs/>
          <w:sz w:val="19"/>
          <w:szCs w:val="19"/>
          <w:lang w:eastAsia="es-ES"/>
        </w:rPr>
        <w:t xml:space="preserve"> ESTUDIO DE MERCADO</w:t>
      </w:r>
    </w:p>
    <w:p w14:paraId="38985E2C" w14:textId="77777777" w:rsidR="00C75375" w:rsidRPr="00471664" w:rsidRDefault="00C75375" w:rsidP="003404AD">
      <w:pPr>
        <w:spacing w:line="276" w:lineRule="auto"/>
        <w:jc w:val="both"/>
        <w:rPr>
          <w:rFonts w:ascii="Century Gothic" w:eastAsia="Times New Roman" w:hAnsi="Century Gothic" w:cs="Arial"/>
          <w:b/>
          <w:bCs/>
          <w:sz w:val="19"/>
          <w:szCs w:val="19"/>
          <w:lang w:eastAsia="es-ES"/>
        </w:rPr>
      </w:pPr>
    </w:p>
    <w:p w14:paraId="486184CB" w14:textId="77777777" w:rsidR="009817D6" w:rsidRPr="00471664" w:rsidRDefault="009817D6" w:rsidP="003404AD">
      <w:pPr>
        <w:spacing w:line="276" w:lineRule="auto"/>
        <w:jc w:val="both"/>
        <w:rPr>
          <w:rFonts w:ascii="Century Gothic" w:eastAsia="Times New Roman" w:hAnsi="Century Gothic" w:cs="Arial"/>
          <w:b/>
          <w:bCs/>
          <w:sz w:val="19"/>
          <w:szCs w:val="19"/>
          <w:lang w:eastAsia="es-ES"/>
        </w:rPr>
      </w:pPr>
    </w:p>
    <w:p w14:paraId="23F0ACDB" w14:textId="77777777" w:rsidR="008D54E0" w:rsidRPr="00646ACA" w:rsidRDefault="008D54E0" w:rsidP="008D54E0">
      <w:pPr>
        <w:rPr>
          <w:rFonts w:ascii="Century Gothic" w:eastAsia="Helvetica Neue" w:hAnsi="Century Gothic" w:cs="Arial"/>
          <w:b/>
          <w:color w:val="000000"/>
          <w:sz w:val="19"/>
          <w:szCs w:val="19"/>
          <w:highlight w:val="yellow"/>
        </w:rPr>
      </w:pPr>
      <w:r w:rsidRPr="00646ACA">
        <w:rPr>
          <w:rFonts w:ascii="Century Gothic" w:eastAsia="Microsoft JhengHei UI" w:hAnsi="Century Gothic" w:cs="Arial"/>
          <w:b/>
          <w:sz w:val="19"/>
          <w:szCs w:val="19"/>
          <w:highlight w:val="yellow"/>
        </w:rPr>
        <w:t xml:space="preserve">C. </w:t>
      </w:r>
      <w:r w:rsidRPr="00646ACA">
        <w:rPr>
          <w:rFonts w:ascii="Century Gothic" w:eastAsia="Helvetica Neue" w:hAnsi="Century Gothic" w:cs="Arial"/>
          <w:b/>
          <w:color w:val="000000"/>
          <w:sz w:val="19"/>
          <w:szCs w:val="19"/>
          <w:highlight w:val="yellow"/>
        </w:rPr>
        <w:t>VERÓNICA MORENO MARTÍNEZ</w:t>
      </w:r>
    </w:p>
    <w:p w14:paraId="331B7851" w14:textId="02BB4E2A" w:rsidR="00D603CD" w:rsidRPr="00471664" w:rsidRDefault="008D54E0" w:rsidP="008D54E0">
      <w:pPr>
        <w:rPr>
          <w:rFonts w:ascii="Century Gothic" w:eastAsia="Microsoft JhengHei UI" w:hAnsi="Century Gothic" w:cs="Arial"/>
          <w:b/>
          <w:sz w:val="19"/>
          <w:szCs w:val="19"/>
        </w:rPr>
      </w:pPr>
      <w:r w:rsidRPr="00646ACA">
        <w:rPr>
          <w:rFonts w:ascii="Century Gothic" w:eastAsia="Helvetica Neue" w:hAnsi="Century Gothic" w:cs="Arial"/>
          <w:b/>
          <w:color w:val="000000"/>
          <w:sz w:val="19"/>
          <w:szCs w:val="19"/>
          <w:highlight w:val="yellow"/>
        </w:rPr>
        <w:t>PRESIDENTA MUNICIPAL CONSTITUCIONAL</w:t>
      </w:r>
      <w:r w:rsidRPr="00471664">
        <w:rPr>
          <w:rFonts w:ascii="Century Gothic" w:eastAsia="Helvetica Neue" w:hAnsi="Century Gothic" w:cs="Arial"/>
          <w:b/>
          <w:color w:val="000000"/>
          <w:sz w:val="19"/>
          <w:szCs w:val="19"/>
        </w:rPr>
        <w:t xml:space="preserve"> </w:t>
      </w:r>
      <w:r w:rsidR="00B46ACE" w:rsidRPr="00471664">
        <w:rPr>
          <w:rFonts w:ascii="Century Gothic" w:eastAsia="Times New Roman" w:hAnsi="Century Gothic" w:cs="Arial"/>
          <w:b/>
          <w:bCs/>
          <w:sz w:val="19"/>
          <w:szCs w:val="19"/>
          <w:lang w:val="es-ES_tradnl" w:eastAsia="es-ES"/>
        </w:rPr>
        <w:tab/>
      </w:r>
    </w:p>
    <w:p w14:paraId="3FE37738" w14:textId="77777777" w:rsidR="006A7086" w:rsidRPr="00471664" w:rsidRDefault="006A7086" w:rsidP="004B236F">
      <w:pPr>
        <w:spacing w:line="276" w:lineRule="auto"/>
        <w:jc w:val="both"/>
        <w:rPr>
          <w:rFonts w:ascii="Century Gothic" w:eastAsia="Times New Roman" w:hAnsi="Century Gothic" w:cs="Arial"/>
          <w:b/>
          <w:bCs/>
          <w:sz w:val="19"/>
          <w:szCs w:val="19"/>
          <w:lang w:val="es-ES_tradnl" w:eastAsia="es-ES"/>
        </w:rPr>
      </w:pPr>
      <w:r w:rsidRPr="00471664">
        <w:rPr>
          <w:rFonts w:ascii="Century Gothic" w:eastAsia="Times New Roman" w:hAnsi="Century Gothic" w:cs="Arial"/>
          <w:b/>
          <w:bCs/>
          <w:sz w:val="19"/>
          <w:szCs w:val="19"/>
          <w:lang w:val="es-ES_tradnl" w:eastAsia="es-ES"/>
        </w:rPr>
        <w:t>P R E S E N T E</w:t>
      </w:r>
    </w:p>
    <w:p w14:paraId="1461773D" w14:textId="77777777" w:rsidR="006A7086" w:rsidRPr="0002091F" w:rsidRDefault="006A7086" w:rsidP="003404AD">
      <w:pPr>
        <w:spacing w:line="276" w:lineRule="auto"/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</w:p>
    <w:p w14:paraId="6EBEA49E" w14:textId="57CF971F" w:rsidR="007302EE" w:rsidRPr="0002091F" w:rsidRDefault="00112155" w:rsidP="0002091F">
      <w:pPr>
        <w:ind w:firstLine="708"/>
        <w:jc w:val="both"/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</w:pPr>
      <w:r w:rsidRPr="0002091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En referencia al</w:t>
      </w:r>
      <w:r w:rsidR="00C231F9" w:rsidRPr="0002091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</w:t>
      </w:r>
      <w:r w:rsidR="007B3C0F" w:rsidRPr="00646ACA">
        <w:rPr>
          <w:rFonts w:ascii="Century Gothic" w:hAnsi="Century Gothic"/>
          <w:b/>
          <w:bCs/>
          <w:sz w:val="20"/>
          <w:szCs w:val="20"/>
          <w:highlight w:val="yellow"/>
        </w:rPr>
        <w:t>OFICIO</w:t>
      </w:r>
      <w:r w:rsidR="00C231F9" w:rsidRPr="00646ACA">
        <w:rPr>
          <w:rFonts w:ascii="Century Gothic" w:hAnsi="Century Gothic"/>
          <w:b/>
          <w:bCs/>
          <w:sz w:val="20"/>
          <w:szCs w:val="20"/>
          <w:highlight w:val="yellow"/>
        </w:rPr>
        <w:t xml:space="preserve"> NO.</w:t>
      </w:r>
      <w:r w:rsidR="007B3C0F" w:rsidRPr="00646ACA">
        <w:rPr>
          <w:rFonts w:ascii="Century Gothic" w:hAnsi="Century Gothic"/>
          <w:b/>
          <w:bCs/>
          <w:sz w:val="20"/>
          <w:szCs w:val="20"/>
          <w:highlight w:val="yellow"/>
        </w:rPr>
        <w:t>: MTM/</w:t>
      </w:r>
      <w:r w:rsidR="00D46777" w:rsidRPr="00646ACA">
        <w:rPr>
          <w:rFonts w:ascii="Century Gothic" w:hAnsi="Century Gothic"/>
          <w:b/>
          <w:bCs/>
          <w:sz w:val="20"/>
          <w:szCs w:val="20"/>
          <w:highlight w:val="yellow"/>
        </w:rPr>
        <w:t>PM</w:t>
      </w:r>
      <w:r w:rsidR="007B3C0F" w:rsidRPr="00646ACA">
        <w:rPr>
          <w:rFonts w:ascii="Century Gothic" w:hAnsi="Century Gothic"/>
          <w:b/>
          <w:bCs/>
          <w:sz w:val="20"/>
          <w:szCs w:val="20"/>
          <w:highlight w:val="yellow"/>
        </w:rPr>
        <w:t>/</w:t>
      </w:r>
      <w:r w:rsidR="008D54E0" w:rsidRPr="00646ACA">
        <w:rPr>
          <w:rFonts w:ascii="Century Gothic" w:hAnsi="Century Gothic"/>
          <w:b/>
          <w:bCs/>
          <w:sz w:val="20"/>
          <w:szCs w:val="20"/>
          <w:highlight w:val="yellow"/>
        </w:rPr>
        <w:t>12</w:t>
      </w:r>
      <w:r w:rsidR="007B3C0F" w:rsidRPr="00646ACA">
        <w:rPr>
          <w:rFonts w:ascii="Century Gothic" w:hAnsi="Century Gothic"/>
          <w:b/>
          <w:bCs/>
          <w:sz w:val="20"/>
          <w:szCs w:val="20"/>
          <w:highlight w:val="yellow"/>
        </w:rPr>
        <w:t>/</w:t>
      </w:r>
      <w:r w:rsidR="00D46777" w:rsidRPr="00646ACA">
        <w:rPr>
          <w:rFonts w:ascii="Century Gothic" w:hAnsi="Century Gothic"/>
          <w:b/>
          <w:bCs/>
          <w:sz w:val="20"/>
          <w:szCs w:val="20"/>
          <w:highlight w:val="yellow"/>
        </w:rPr>
        <w:t>0</w:t>
      </w:r>
      <w:r w:rsidR="000F0887" w:rsidRPr="00646ACA">
        <w:rPr>
          <w:rFonts w:ascii="Century Gothic" w:hAnsi="Century Gothic"/>
          <w:b/>
          <w:bCs/>
          <w:sz w:val="20"/>
          <w:szCs w:val="20"/>
          <w:highlight w:val="yellow"/>
        </w:rPr>
        <w:t>1</w:t>
      </w:r>
      <w:r w:rsidR="007B3C0F" w:rsidRPr="00646ACA">
        <w:rPr>
          <w:rFonts w:ascii="Century Gothic" w:hAnsi="Century Gothic"/>
          <w:b/>
          <w:bCs/>
          <w:sz w:val="20"/>
          <w:szCs w:val="20"/>
          <w:highlight w:val="yellow"/>
        </w:rPr>
        <w:t>/202</w:t>
      </w:r>
      <w:r w:rsidR="00D46777" w:rsidRPr="00646ACA">
        <w:rPr>
          <w:rFonts w:ascii="Century Gothic" w:hAnsi="Century Gothic"/>
          <w:b/>
          <w:bCs/>
          <w:sz w:val="20"/>
          <w:szCs w:val="20"/>
          <w:highlight w:val="yellow"/>
        </w:rPr>
        <w:t>6</w:t>
      </w:r>
      <w:r w:rsidR="007B3C0F" w:rsidRPr="0002091F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02091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de fecha </w:t>
      </w:r>
      <w:r w:rsidR="00D603CD" w:rsidRPr="0002091F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fldChar w:fldCharType="begin"/>
      </w:r>
      <w:r w:rsidR="00D603CD" w:rsidRPr="0002091F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instrText xml:space="preserve"> FILLIN  "fecha de oficio"  \* MERGEFORMAT </w:instrText>
      </w:r>
      <w:r w:rsidR="00D603CD" w:rsidRPr="0002091F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fldChar w:fldCharType="separate"/>
      </w:r>
      <w:r w:rsidR="00D46777" w:rsidRPr="0002091F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12 de enero d</w:t>
      </w:r>
      <w:r w:rsidR="00D46777" w:rsidRPr="00646ACA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e 2026</w:t>
      </w:r>
      <w:r w:rsidR="00874011" w:rsidRPr="00646ACA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,</w:t>
      </w:r>
      <w:r w:rsidR="00D603CD" w:rsidRPr="0002091F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fldChar w:fldCharType="end"/>
      </w:r>
      <w:r w:rsidRPr="0002091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donde solicita </w:t>
      </w:r>
      <w:r w:rsidR="00AD3321" w:rsidRPr="0002091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se lleve a cabo</w:t>
      </w:r>
      <w:r w:rsidR="00FE5D0A" w:rsidRPr="0002091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</w:t>
      </w:r>
      <w:r w:rsidR="00362E13" w:rsidRPr="0002091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la</w:t>
      </w:r>
      <w:r w:rsidR="00C231F9" w:rsidRPr="0002091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solicitud de</w:t>
      </w:r>
      <w:r w:rsidR="00362E13" w:rsidRPr="0002091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cotización </w:t>
      </w:r>
      <w:r w:rsidR="00C231F9" w:rsidRPr="0002091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para la contratación </w:t>
      </w:r>
      <w:r w:rsidR="00362E13" w:rsidRPr="0002091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d</w:t>
      </w:r>
      <w:r w:rsidR="00434DFB" w:rsidRPr="0002091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el </w:t>
      </w:r>
      <w:r w:rsidR="005628DD" w:rsidRPr="00646ACA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“Servicio de Eventos Sociales, Culturales y Ceremonias Oficiales del Municipio de Temascalcingo, México</w:t>
      </w:r>
      <w:r w:rsidR="00991414" w:rsidRPr="00646ACA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 xml:space="preserve">”, </w:t>
      </w:r>
      <w:r w:rsidR="00991414" w:rsidRPr="00646ACA">
        <w:rPr>
          <w:rFonts w:ascii="Century Gothic" w:eastAsia="Times New Roman" w:hAnsi="Century Gothic" w:cs="Arial"/>
          <w:sz w:val="20"/>
          <w:szCs w:val="20"/>
          <w:highlight w:val="yellow"/>
          <w:lang w:val="es-ES_tradnl" w:eastAsia="es-ES"/>
        </w:rPr>
        <w:t xml:space="preserve">por el periodo comprendido del </w:t>
      </w:r>
      <w:r w:rsidR="00991414" w:rsidRPr="00646ACA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10 de febrero al 31 de diciembre de 2026;</w:t>
      </w:r>
      <w:r w:rsidR="00991414" w:rsidRPr="0002091F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me permito remitir a usted el Estudio de Mercado realizado por la Coordinación de </w:t>
      </w:r>
      <w:r w:rsidR="0029195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Recursos</w:t>
      </w:r>
      <w:r w:rsidR="00646ACA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Materiales</w:t>
      </w:r>
      <w:r w:rsidR="00991414" w:rsidRPr="0002091F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para que, en atención a lo estipulado en los </w:t>
      </w:r>
      <w:r w:rsidR="00991414" w:rsidRPr="0002091F">
        <w:rPr>
          <w:rFonts w:ascii="Century Gothic" w:hAnsi="Century Gothic" w:cs="Arial"/>
          <w:kern w:val="0"/>
          <w:sz w:val="20"/>
          <w:szCs w:val="20"/>
          <w14:ligatures w14:val="none"/>
        </w:rPr>
        <w:t>Artículos 13 y 14 de la Ley de Contratación Pública del Estado de México y Municipios</w:t>
      </w:r>
      <w:r w:rsidR="00991414" w:rsidRPr="0002091F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, 15 inciso b) de su respectivo Reglamento, solicite al área de la Tesorería Municipal la suficiencia presupuestal, asimismo elabore y remita a esta Dirección de Administración y Desarrollo de Personal el Oficio Justificatorio para la contratación de servicios en mención.</w:t>
      </w:r>
    </w:p>
    <w:p w14:paraId="1981B6EF" w14:textId="77777777" w:rsidR="00991414" w:rsidRPr="00471664" w:rsidRDefault="00991414" w:rsidP="00991414">
      <w:pPr>
        <w:jc w:val="both"/>
        <w:rPr>
          <w:rFonts w:ascii="Century Gothic" w:eastAsia="Times New Roman" w:hAnsi="Century Gothic" w:cs="Arial"/>
          <w:sz w:val="19"/>
          <w:szCs w:val="19"/>
          <w:lang w:val="es-ES_tradnl" w:eastAsia="es-ES"/>
        </w:rPr>
      </w:pPr>
    </w:p>
    <w:p w14:paraId="7EEDF9ED" w14:textId="77777777" w:rsidR="005628DD" w:rsidRPr="00471664" w:rsidRDefault="005628DD" w:rsidP="00991414">
      <w:pPr>
        <w:spacing w:line="276" w:lineRule="auto"/>
        <w:jc w:val="both"/>
        <w:rPr>
          <w:rFonts w:ascii="Century Gothic" w:eastAsia="Times New Roman" w:hAnsi="Century Gothic" w:cs="Arial"/>
          <w:sz w:val="19"/>
          <w:szCs w:val="19"/>
          <w:lang w:val="es-ES_tradnl" w:eastAsia="es-ES"/>
        </w:rPr>
      </w:pPr>
    </w:p>
    <w:p w14:paraId="317027B6" w14:textId="0E9B829A" w:rsidR="00B3521C" w:rsidRPr="0002091F" w:rsidRDefault="00202B52" w:rsidP="005628DD">
      <w:pPr>
        <w:spacing w:line="276" w:lineRule="auto"/>
        <w:ind w:firstLine="708"/>
        <w:jc w:val="both"/>
        <w:rPr>
          <w:rFonts w:ascii="Century Gothic" w:hAnsi="Century Gothic" w:cs="Arial"/>
          <w:sz w:val="20"/>
          <w:szCs w:val="20"/>
        </w:rPr>
      </w:pPr>
      <w:r w:rsidRPr="0002091F">
        <w:rPr>
          <w:rFonts w:ascii="Century Gothic" w:hAnsi="Century Gothic" w:cs="Arial"/>
          <w:sz w:val="20"/>
          <w:szCs w:val="20"/>
        </w:rPr>
        <w:t>Sin más por el momento,</w:t>
      </w:r>
      <w:r w:rsidR="0063378C" w:rsidRPr="0002091F">
        <w:rPr>
          <w:rFonts w:ascii="Century Gothic" w:hAnsi="Century Gothic" w:cs="Arial"/>
          <w:sz w:val="20"/>
          <w:szCs w:val="20"/>
        </w:rPr>
        <w:t xml:space="preserve"> quedo atent</w:t>
      </w:r>
      <w:r w:rsidR="00D603CD" w:rsidRPr="0002091F">
        <w:rPr>
          <w:rFonts w:ascii="Century Gothic" w:hAnsi="Century Gothic" w:cs="Arial"/>
          <w:sz w:val="20"/>
          <w:szCs w:val="20"/>
        </w:rPr>
        <w:t>a</w:t>
      </w:r>
      <w:r w:rsidR="0063378C" w:rsidRPr="0002091F">
        <w:rPr>
          <w:rFonts w:ascii="Century Gothic" w:hAnsi="Century Gothic" w:cs="Arial"/>
          <w:sz w:val="20"/>
          <w:szCs w:val="20"/>
        </w:rPr>
        <w:t xml:space="preserve"> a su apreciable respuesta</w:t>
      </w:r>
      <w:r w:rsidRPr="0002091F">
        <w:rPr>
          <w:rFonts w:ascii="Century Gothic" w:hAnsi="Century Gothic" w:cs="Arial"/>
          <w:sz w:val="20"/>
          <w:szCs w:val="20"/>
        </w:rPr>
        <w:t>.</w:t>
      </w:r>
    </w:p>
    <w:p w14:paraId="36B04410" w14:textId="77777777" w:rsidR="00B3521C" w:rsidRPr="0002091F" w:rsidRDefault="00B3521C" w:rsidP="003404AD">
      <w:pPr>
        <w:spacing w:line="276" w:lineRule="auto"/>
        <w:rPr>
          <w:rFonts w:ascii="Century Gothic" w:eastAsia="Microsoft JhengHei UI" w:hAnsi="Century Gothic" w:cs="Arial"/>
          <w:b/>
          <w:sz w:val="20"/>
          <w:szCs w:val="20"/>
          <w:lang w:val="es-ES"/>
        </w:rPr>
      </w:pPr>
    </w:p>
    <w:p w14:paraId="232FF693" w14:textId="77777777" w:rsidR="00A9574F" w:rsidRPr="0002091F" w:rsidRDefault="00A9574F" w:rsidP="00126F42">
      <w:pPr>
        <w:spacing w:line="276" w:lineRule="auto"/>
        <w:ind w:firstLine="709"/>
        <w:jc w:val="center"/>
        <w:rPr>
          <w:rFonts w:ascii="Century Gothic" w:eastAsia="Microsoft JhengHei UI" w:hAnsi="Century Gothic" w:cs="Arial"/>
          <w:b/>
          <w:sz w:val="20"/>
          <w:szCs w:val="20"/>
        </w:rPr>
      </w:pPr>
    </w:p>
    <w:p w14:paraId="02133A4D" w14:textId="77777777" w:rsidR="00B3521C" w:rsidRPr="0002091F" w:rsidRDefault="00B3521C" w:rsidP="0048637B">
      <w:pPr>
        <w:spacing w:line="276" w:lineRule="auto"/>
        <w:jc w:val="center"/>
        <w:rPr>
          <w:rFonts w:ascii="Century Gothic" w:eastAsia="Microsoft JhengHei UI" w:hAnsi="Century Gothic" w:cs="Arial"/>
          <w:b/>
          <w:sz w:val="20"/>
          <w:szCs w:val="20"/>
        </w:rPr>
      </w:pPr>
      <w:r w:rsidRPr="0002091F">
        <w:rPr>
          <w:rFonts w:ascii="Century Gothic" w:eastAsia="Microsoft JhengHei UI" w:hAnsi="Century Gothic" w:cs="Arial"/>
          <w:b/>
          <w:sz w:val="20"/>
          <w:szCs w:val="20"/>
        </w:rPr>
        <w:t>A T E N T A M E N T E</w:t>
      </w:r>
    </w:p>
    <w:p w14:paraId="36B047BB" w14:textId="77777777" w:rsidR="00B3521C" w:rsidRPr="0002091F" w:rsidRDefault="00B3521C" w:rsidP="0048637B">
      <w:pPr>
        <w:spacing w:line="276" w:lineRule="auto"/>
        <w:jc w:val="center"/>
        <w:rPr>
          <w:rFonts w:ascii="Century Gothic" w:eastAsia="Microsoft JhengHei UI" w:hAnsi="Century Gothic" w:cs="Arial"/>
          <w:b/>
          <w:sz w:val="20"/>
          <w:szCs w:val="20"/>
        </w:rPr>
      </w:pPr>
      <w:r w:rsidRPr="0002091F">
        <w:rPr>
          <w:rFonts w:ascii="Century Gothic" w:eastAsia="Microsoft JhengHei UI" w:hAnsi="Century Gothic" w:cs="Arial"/>
          <w:b/>
          <w:sz w:val="20"/>
          <w:szCs w:val="20"/>
        </w:rPr>
        <w:t>“SERVIR CON VALORES”</w:t>
      </w:r>
    </w:p>
    <w:p w14:paraId="23BCADC6" w14:textId="77777777" w:rsidR="006A7086" w:rsidRPr="0002091F" w:rsidRDefault="006A7086" w:rsidP="0048637B">
      <w:pPr>
        <w:spacing w:line="276" w:lineRule="auto"/>
        <w:jc w:val="center"/>
        <w:rPr>
          <w:rFonts w:ascii="Century Gothic" w:hAnsi="Century Gothic" w:cs="Arial"/>
          <w:b/>
          <w:bCs/>
          <w:sz w:val="20"/>
          <w:szCs w:val="20"/>
          <w:lang w:bidi="es-ES"/>
        </w:rPr>
      </w:pPr>
    </w:p>
    <w:p w14:paraId="1863516F" w14:textId="77777777" w:rsidR="00450164" w:rsidRPr="0002091F" w:rsidRDefault="00450164" w:rsidP="0048637B">
      <w:pPr>
        <w:spacing w:line="276" w:lineRule="auto"/>
        <w:ind w:firstLine="708"/>
        <w:jc w:val="center"/>
        <w:rPr>
          <w:rFonts w:ascii="Century Gothic" w:hAnsi="Century Gothic" w:cs="Arial"/>
          <w:b/>
          <w:bCs/>
          <w:sz w:val="20"/>
          <w:szCs w:val="20"/>
          <w:lang w:bidi="es-ES"/>
        </w:rPr>
      </w:pPr>
    </w:p>
    <w:p w14:paraId="3537D442" w14:textId="77777777" w:rsidR="00D01ADD" w:rsidRPr="0002091F" w:rsidRDefault="00D01ADD" w:rsidP="0048637B">
      <w:pPr>
        <w:spacing w:line="276" w:lineRule="auto"/>
        <w:ind w:firstLine="708"/>
        <w:jc w:val="center"/>
        <w:rPr>
          <w:rFonts w:ascii="Century Gothic" w:hAnsi="Century Gothic" w:cs="Arial"/>
          <w:b/>
          <w:bCs/>
          <w:sz w:val="20"/>
          <w:szCs w:val="20"/>
          <w:lang w:bidi="es-ES"/>
        </w:rPr>
      </w:pPr>
    </w:p>
    <w:p w14:paraId="02BED81E" w14:textId="3979A750" w:rsidR="00AC6BB7" w:rsidRPr="0002091F" w:rsidRDefault="006C1B66" w:rsidP="006C1B66">
      <w:pPr>
        <w:spacing w:line="276" w:lineRule="auto"/>
        <w:jc w:val="center"/>
        <w:rPr>
          <w:rFonts w:ascii="Century Gothic" w:hAnsi="Century Gothic" w:cs="Arial"/>
          <w:b/>
          <w:bCs/>
          <w:sz w:val="20"/>
          <w:szCs w:val="20"/>
          <w:lang w:bidi="es-ES"/>
        </w:rPr>
      </w:pPr>
      <w:r w:rsidRPr="0002091F">
        <w:rPr>
          <w:rFonts w:ascii="Century Gothic" w:hAnsi="Century Gothic" w:cs="Arial"/>
          <w:b/>
          <w:bCs/>
          <w:sz w:val="20"/>
          <w:szCs w:val="20"/>
          <w:lang w:bidi="es-ES"/>
        </w:rPr>
        <w:t xml:space="preserve">C. MIRIAM VIANEY OVANDO RUBIO </w:t>
      </w:r>
    </w:p>
    <w:p w14:paraId="4A2FD312" w14:textId="184D6906" w:rsidR="006C1B66" w:rsidRPr="0002091F" w:rsidRDefault="006C1B66" w:rsidP="006C1B66">
      <w:pPr>
        <w:spacing w:line="276" w:lineRule="auto"/>
        <w:jc w:val="center"/>
        <w:rPr>
          <w:rFonts w:ascii="Century Gothic" w:hAnsi="Century Gothic" w:cs="Arial"/>
          <w:sz w:val="20"/>
          <w:szCs w:val="20"/>
          <w:lang w:val="es-ES" w:bidi="es-ES"/>
        </w:rPr>
      </w:pPr>
      <w:r w:rsidRPr="0002091F">
        <w:rPr>
          <w:rFonts w:ascii="Century Gothic" w:hAnsi="Century Gothic" w:cs="Arial"/>
          <w:b/>
          <w:bCs/>
          <w:sz w:val="20"/>
          <w:szCs w:val="20"/>
          <w:lang w:bidi="es-ES"/>
        </w:rPr>
        <w:t>DIRECTORA DE ADMINISTRACIÓN Y DESARROLLO DE PERSONAL</w:t>
      </w:r>
    </w:p>
    <w:p w14:paraId="6E759DDC" w14:textId="6CC2D9A1" w:rsidR="00AC6BB7" w:rsidRPr="0002091F" w:rsidRDefault="00AC6BB7" w:rsidP="003E124D">
      <w:pPr>
        <w:spacing w:line="276" w:lineRule="auto"/>
        <w:jc w:val="both"/>
        <w:rPr>
          <w:rFonts w:ascii="Century Gothic" w:hAnsi="Century Gothic" w:cs="Arial"/>
          <w:sz w:val="20"/>
          <w:szCs w:val="20"/>
          <w:lang w:val="es-ES" w:bidi="es-ES"/>
        </w:rPr>
      </w:pPr>
    </w:p>
    <w:p w14:paraId="0A23D626" w14:textId="1BDB2F92" w:rsidR="006C1B66" w:rsidRPr="0002091F" w:rsidRDefault="006C1B66" w:rsidP="003E124D">
      <w:pPr>
        <w:spacing w:line="276" w:lineRule="auto"/>
        <w:jc w:val="both"/>
        <w:rPr>
          <w:rFonts w:ascii="Century Gothic" w:hAnsi="Century Gothic" w:cs="Arial"/>
          <w:sz w:val="20"/>
          <w:szCs w:val="20"/>
          <w:lang w:val="es-ES" w:bidi="es-ES"/>
        </w:rPr>
      </w:pPr>
    </w:p>
    <w:p w14:paraId="42BCBD9E" w14:textId="5DC33E79" w:rsidR="006C1B66" w:rsidRPr="0002091F" w:rsidRDefault="006C1B66" w:rsidP="003E124D">
      <w:pPr>
        <w:spacing w:line="276" w:lineRule="auto"/>
        <w:jc w:val="both"/>
        <w:rPr>
          <w:rFonts w:ascii="Century Gothic" w:hAnsi="Century Gothic" w:cs="Arial"/>
          <w:sz w:val="20"/>
          <w:szCs w:val="20"/>
          <w:lang w:val="es-ES" w:bidi="es-ES"/>
        </w:rPr>
      </w:pPr>
    </w:p>
    <w:p w14:paraId="689E1750" w14:textId="0F1A7E11" w:rsidR="006C1B66" w:rsidRPr="0002091F" w:rsidRDefault="006C1B66" w:rsidP="003E124D">
      <w:pPr>
        <w:spacing w:line="276" w:lineRule="auto"/>
        <w:jc w:val="both"/>
        <w:rPr>
          <w:rFonts w:ascii="Century Gothic" w:hAnsi="Century Gothic" w:cs="Arial"/>
          <w:sz w:val="20"/>
          <w:szCs w:val="20"/>
          <w:lang w:val="es-ES" w:bidi="es-ES"/>
        </w:rPr>
      </w:pPr>
    </w:p>
    <w:p w14:paraId="06630B20" w14:textId="77777777" w:rsidR="006C1B66" w:rsidRPr="0002091F" w:rsidRDefault="006C1B66" w:rsidP="003E124D">
      <w:pPr>
        <w:spacing w:line="276" w:lineRule="auto"/>
        <w:jc w:val="both"/>
        <w:rPr>
          <w:rFonts w:ascii="Century Gothic" w:hAnsi="Century Gothic" w:cs="Arial"/>
          <w:sz w:val="20"/>
          <w:szCs w:val="20"/>
          <w:lang w:val="es-ES" w:bidi="es-ES"/>
        </w:rPr>
      </w:pPr>
    </w:p>
    <w:p w14:paraId="28BDA974" w14:textId="77777777" w:rsidR="006C1B66" w:rsidRPr="0002091F" w:rsidRDefault="006C1B66" w:rsidP="003E124D">
      <w:pPr>
        <w:spacing w:line="276" w:lineRule="auto"/>
        <w:jc w:val="both"/>
        <w:rPr>
          <w:rFonts w:ascii="Century Gothic" w:hAnsi="Century Gothic" w:cs="Arial"/>
          <w:sz w:val="20"/>
          <w:szCs w:val="20"/>
          <w:lang w:val="es-ES" w:bidi="es-ES"/>
        </w:rPr>
      </w:pPr>
    </w:p>
    <w:p w14:paraId="26408D43" w14:textId="13F13CFE" w:rsidR="006C1B66" w:rsidRPr="0002091F" w:rsidRDefault="006C1B66" w:rsidP="003E124D">
      <w:pPr>
        <w:spacing w:line="276" w:lineRule="auto"/>
        <w:jc w:val="both"/>
        <w:rPr>
          <w:rFonts w:ascii="Century Gothic" w:hAnsi="Century Gothic" w:cs="Arial"/>
          <w:sz w:val="20"/>
          <w:szCs w:val="20"/>
          <w:lang w:val="es-ES" w:bidi="es-ES"/>
        </w:rPr>
      </w:pPr>
      <w:r w:rsidRPr="0002091F">
        <w:rPr>
          <w:rFonts w:ascii="Century Gothic" w:hAnsi="Century Gothic" w:cs="Arial"/>
          <w:sz w:val="20"/>
          <w:szCs w:val="20"/>
          <w:lang w:val="es-ES" w:bidi="es-ES"/>
        </w:rPr>
        <w:t>C. PAULO SERGIO HERNÁNDEZ CUADRIELLO</w:t>
      </w:r>
    </w:p>
    <w:p w14:paraId="14E2BE75" w14:textId="2A161DE2" w:rsidR="006C1B66" w:rsidRPr="0002091F" w:rsidRDefault="006C1B66" w:rsidP="003E124D">
      <w:pPr>
        <w:spacing w:line="276" w:lineRule="auto"/>
        <w:jc w:val="both"/>
        <w:rPr>
          <w:rFonts w:ascii="Century Gothic" w:hAnsi="Century Gothic" w:cs="Arial"/>
          <w:sz w:val="20"/>
          <w:szCs w:val="20"/>
          <w:lang w:val="es-ES" w:bidi="es-ES"/>
        </w:rPr>
      </w:pPr>
      <w:r w:rsidRPr="0002091F">
        <w:rPr>
          <w:rFonts w:ascii="Century Gothic" w:hAnsi="Century Gothic" w:cs="Arial"/>
          <w:sz w:val="20"/>
          <w:szCs w:val="20"/>
          <w:lang w:val="es-ES" w:bidi="es-ES"/>
        </w:rPr>
        <w:t>COORDINADOR DE ADQUISICIONES Y SERVICIOS</w:t>
      </w:r>
    </w:p>
    <w:p w14:paraId="5FF84CCC" w14:textId="77777777" w:rsidR="006C1B66" w:rsidRDefault="006C1B66" w:rsidP="003E124D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</w:p>
    <w:p w14:paraId="3135EC26" w14:textId="45E4A00B" w:rsidR="003E124D" w:rsidRPr="00EF130D" w:rsidRDefault="003E124D" w:rsidP="0048637B">
      <w:pPr>
        <w:spacing w:line="276" w:lineRule="auto"/>
        <w:jc w:val="both"/>
        <w:rPr>
          <w:rFonts w:ascii="Century Gothic" w:hAnsi="Century Gothic" w:cs="Arial"/>
          <w:sz w:val="14"/>
          <w:szCs w:val="14"/>
          <w:lang w:bidi="es-ES"/>
        </w:rPr>
      </w:pPr>
      <w:r w:rsidRPr="00EF130D">
        <w:rPr>
          <w:rFonts w:ascii="Century Gothic" w:hAnsi="Century Gothic" w:cs="Arial"/>
          <w:sz w:val="14"/>
          <w:szCs w:val="14"/>
          <w:lang w:bidi="es-ES"/>
        </w:rPr>
        <w:t>C. c. p.</w:t>
      </w:r>
      <w:r w:rsidR="00EF130D" w:rsidRPr="00EF130D">
        <w:rPr>
          <w:rFonts w:ascii="Century Gothic" w:hAnsi="Century Gothic" w:cs="Arial"/>
          <w:sz w:val="14"/>
          <w:szCs w:val="14"/>
          <w:lang w:bidi="es-ES"/>
        </w:rPr>
        <w:tab/>
      </w:r>
      <w:r w:rsidRPr="00EF130D">
        <w:rPr>
          <w:rFonts w:ascii="Century Gothic" w:hAnsi="Century Gothic" w:cs="Arial"/>
          <w:sz w:val="14"/>
          <w:szCs w:val="14"/>
          <w:lang w:bidi="es-ES"/>
        </w:rPr>
        <w:t>Archivo</w:t>
      </w:r>
    </w:p>
    <w:p w14:paraId="0D7584E3" w14:textId="77777777" w:rsidR="006A7086" w:rsidRPr="006C1B66" w:rsidRDefault="006A7086" w:rsidP="006A7086">
      <w:pPr>
        <w:spacing w:line="276" w:lineRule="auto"/>
        <w:jc w:val="both"/>
        <w:rPr>
          <w:rFonts w:ascii="Century Gothic" w:hAnsi="Century Gothic" w:cs="Arial"/>
          <w:sz w:val="14"/>
          <w:szCs w:val="14"/>
          <w:lang w:bidi="es-ES"/>
        </w:rPr>
      </w:pPr>
    </w:p>
    <w:p w14:paraId="7077B8C0" w14:textId="77777777" w:rsidR="007C2CCA" w:rsidRPr="006C1B66" w:rsidRDefault="007C2CCA" w:rsidP="006A7086">
      <w:pPr>
        <w:spacing w:line="276" w:lineRule="auto"/>
        <w:jc w:val="both"/>
        <w:rPr>
          <w:rFonts w:ascii="Century Gothic" w:hAnsi="Century Gothic" w:cs="Arial"/>
          <w:sz w:val="14"/>
          <w:szCs w:val="14"/>
          <w:lang w:bidi="es-ES"/>
        </w:rPr>
      </w:pPr>
    </w:p>
    <w:sectPr w:rsidR="007C2CCA" w:rsidRPr="006C1B66" w:rsidSect="00014BB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26CE8" w14:textId="77777777" w:rsidR="00DA640C" w:rsidRDefault="00DA640C" w:rsidP="00FA3463">
      <w:r>
        <w:separator/>
      </w:r>
    </w:p>
  </w:endnote>
  <w:endnote w:type="continuationSeparator" w:id="0">
    <w:p w14:paraId="2F626DCD" w14:textId="77777777" w:rsidR="00DA640C" w:rsidRDefault="00DA640C" w:rsidP="00FA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5A69F" w14:textId="77777777" w:rsidR="00DA640C" w:rsidRDefault="00DA640C" w:rsidP="00FA3463">
      <w:r>
        <w:separator/>
      </w:r>
    </w:p>
  </w:footnote>
  <w:footnote w:type="continuationSeparator" w:id="0">
    <w:p w14:paraId="7B1C2349" w14:textId="77777777" w:rsidR="00DA640C" w:rsidRDefault="00DA640C" w:rsidP="00FA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C7DE" w14:textId="77777777" w:rsidR="00FA3463" w:rsidRDefault="00FA346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618F7B" wp14:editId="7ACA21F8">
          <wp:simplePos x="0" y="0"/>
          <wp:positionH relativeFrom="margin">
            <wp:align>center</wp:align>
          </wp:positionH>
          <wp:positionV relativeFrom="margin">
            <wp:posOffset>-1256545</wp:posOffset>
          </wp:positionV>
          <wp:extent cx="8254999" cy="10682941"/>
          <wp:effectExtent l="0" t="0" r="635" b="0"/>
          <wp:wrapNone/>
          <wp:docPr id="119719701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4999" cy="106829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6E1"/>
    <w:multiLevelType w:val="hybridMultilevel"/>
    <w:tmpl w:val="305A61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053B6"/>
    <w:multiLevelType w:val="hybridMultilevel"/>
    <w:tmpl w:val="144E651C"/>
    <w:lvl w:ilvl="0" w:tplc="5D54BB4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73776">
    <w:abstractNumId w:val="1"/>
  </w:num>
  <w:num w:numId="2" w16cid:durableId="25652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11"/>
    <w:rsid w:val="00010C10"/>
    <w:rsid w:val="00013919"/>
    <w:rsid w:val="00014BB0"/>
    <w:rsid w:val="00015828"/>
    <w:rsid w:val="0002091F"/>
    <w:rsid w:val="00036F52"/>
    <w:rsid w:val="000421C6"/>
    <w:rsid w:val="00044F57"/>
    <w:rsid w:val="00054079"/>
    <w:rsid w:val="00062A4A"/>
    <w:rsid w:val="0006498F"/>
    <w:rsid w:val="00066448"/>
    <w:rsid w:val="000716AF"/>
    <w:rsid w:val="0007397D"/>
    <w:rsid w:val="00083C11"/>
    <w:rsid w:val="00085709"/>
    <w:rsid w:val="00087F82"/>
    <w:rsid w:val="0009391A"/>
    <w:rsid w:val="00096A27"/>
    <w:rsid w:val="000A1684"/>
    <w:rsid w:val="000B452C"/>
    <w:rsid w:val="000B76D5"/>
    <w:rsid w:val="000D53D8"/>
    <w:rsid w:val="000E7B00"/>
    <w:rsid w:val="000E7DD1"/>
    <w:rsid w:val="000F0887"/>
    <w:rsid w:val="000F3D29"/>
    <w:rsid w:val="001115CA"/>
    <w:rsid w:val="00112155"/>
    <w:rsid w:val="00115DD5"/>
    <w:rsid w:val="001208DB"/>
    <w:rsid w:val="00125B29"/>
    <w:rsid w:val="00126F42"/>
    <w:rsid w:val="00133C89"/>
    <w:rsid w:val="00134548"/>
    <w:rsid w:val="0013668D"/>
    <w:rsid w:val="00152D63"/>
    <w:rsid w:val="00155753"/>
    <w:rsid w:val="00160A60"/>
    <w:rsid w:val="0017638E"/>
    <w:rsid w:val="001A0BD8"/>
    <w:rsid w:val="001A69CF"/>
    <w:rsid w:val="001A6C24"/>
    <w:rsid w:val="001D22B5"/>
    <w:rsid w:val="001D43E4"/>
    <w:rsid w:val="001E5180"/>
    <w:rsid w:val="00202B52"/>
    <w:rsid w:val="00203642"/>
    <w:rsid w:val="002256BC"/>
    <w:rsid w:val="0024118A"/>
    <w:rsid w:val="00244EE8"/>
    <w:rsid w:val="00247F64"/>
    <w:rsid w:val="00253EDD"/>
    <w:rsid w:val="002717D9"/>
    <w:rsid w:val="002829E5"/>
    <w:rsid w:val="002836F0"/>
    <w:rsid w:val="00285D60"/>
    <w:rsid w:val="00291954"/>
    <w:rsid w:val="00293BBD"/>
    <w:rsid w:val="00295862"/>
    <w:rsid w:val="002A03B2"/>
    <w:rsid w:val="002A56A9"/>
    <w:rsid w:val="002A5DA3"/>
    <w:rsid w:val="002B6519"/>
    <w:rsid w:val="002D2B82"/>
    <w:rsid w:val="002D75FB"/>
    <w:rsid w:val="002D7914"/>
    <w:rsid w:val="002E11C0"/>
    <w:rsid w:val="002E2292"/>
    <w:rsid w:val="002E3577"/>
    <w:rsid w:val="002E7347"/>
    <w:rsid w:val="002F73D8"/>
    <w:rsid w:val="003125B7"/>
    <w:rsid w:val="00314B53"/>
    <w:rsid w:val="00320C59"/>
    <w:rsid w:val="00326DB0"/>
    <w:rsid w:val="003307A2"/>
    <w:rsid w:val="00332310"/>
    <w:rsid w:val="00333559"/>
    <w:rsid w:val="003404AD"/>
    <w:rsid w:val="00362E13"/>
    <w:rsid w:val="003635E4"/>
    <w:rsid w:val="00366E59"/>
    <w:rsid w:val="00367A73"/>
    <w:rsid w:val="003930CC"/>
    <w:rsid w:val="003A3FE0"/>
    <w:rsid w:val="003B20A8"/>
    <w:rsid w:val="003C611A"/>
    <w:rsid w:val="003C62E7"/>
    <w:rsid w:val="003C70B6"/>
    <w:rsid w:val="003E124D"/>
    <w:rsid w:val="003E49C3"/>
    <w:rsid w:val="003F0249"/>
    <w:rsid w:val="00403F4A"/>
    <w:rsid w:val="004108E3"/>
    <w:rsid w:val="0042097E"/>
    <w:rsid w:val="00430052"/>
    <w:rsid w:val="00434DFB"/>
    <w:rsid w:val="0043525D"/>
    <w:rsid w:val="00450164"/>
    <w:rsid w:val="00471664"/>
    <w:rsid w:val="00474F97"/>
    <w:rsid w:val="0048637B"/>
    <w:rsid w:val="004A0B51"/>
    <w:rsid w:val="004B236F"/>
    <w:rsid w:val="004C2D8A"/>
    <w:rsid w:val="004C4764"/>
    <w:rsid w:val="004C51F6"/>
    <w:rsid w:val="004C696C"/>
    <w:rsid w:val="004E030F"/>
    <w:rsid w:val="00521C14"/>
    <w:rsid w:val="00525543"/>
    <w:rsid w:val="00535C31"/>
    <w:rsid w:val="005411BB"/>
    <w:rsid w:val="00541340"/>
    <w:rsid w:val="0054202D"/>
    <w:rsid w:val="0055407A"/>
    <w:rsid w:val="005571CF"/>
    <w:rsid w:val="005628DD"/>
    <w:rsid w:val="0056558E"/>
    <w:rsid w:val="00574986"/>
    <w:rsid w:val="00583EEF"/>
    <w:rsid w:val="0059527A"/>
    <w:rsid w:val="005A3782"/>
    <w:rsid w:val="005B7B3C"/>
    <w:rsid w:val="005C6769"/>
    <w:rsid w:val="005D08E9"/>
    <w:rsid w:val="005D51EB"/>
    <w:rsid w:val="005E201D"/>
    <w:rsid w:val="005F465E"/>
    <w:rsid w:val="005F4AB3"/>
    <w:rsid w:val="00603617"/>
    <w:rsid w:val="0061019D"/>
    <w:rsid w:val="00611BA7"/>
    <w:rsid w:val="006134A3"/>
    <w:rsid w:val="00621672"/>
    <w:rsid w:val="006328EE"/>
    <w:rsid w:val="0063378C"/>
    <w:rsid w:val="00634B31"/>
    <w:rsid w:val="00643C0C"/>
    <w:rsid w:val="00646ACA"/>
    <w:rsid w:val="00646DDB"/>
    <w:rsid w:val="00647460"/>
    <w:rsid w:val="00661C80"/>
    <w:rsid w:val="00664FFB"/>
    <w:rsid w:val="006753AC"/>
    <w:rsid w:val="00693C5F"/>
    <w:rsid w:val="006A298C"/>
    <w:rsid w:val="006A7086"/>
    <w:rsid w:val="006C1B66"/>
    <w:rsid w:val="006C5B3B"/>
    <w:rsid w:val="006D32DD"/>
    <w:rsid w:val="006E7ED5"/>
    <w:rsid w:val="006F0161"/>
    <w:rsid w:val="00723520"/>
    <w:rsid w:val="00723C70"/>
    <w:rsid w:val="007244F0"/>
    <w:rsid w:val="007302EE"/>
    <w:rsid w:val="00731E2C"/>
    <w:rsid w:val="00761AA7"/>
    <w:rsid w:val="007676E8"/>
    <w:rsid w:val="00777744"/>
    <w:rsid w:val="00795F5E"/>
    <w:rsid w:val="007A168C"/>
    <w:rsid w:val="007B3C0F"/>
    <w:rsid w:val="007C2CCA"/>
    <w:rsid w:val="007C3C69"/>
    <w:rsid w:val="007D006F"/>
    <w:rsid w:val="007D3BC4"/>
    <w:rsid w:val="007E68D3"/>
    <w:rsid w:val="007F6863"/>
    <w:rsid w:val="007F7EAE"/>
    <w:rsid w:val="00800752"/>
    <w:rsid w:val="00846F0B"/>
    <w:rsid w:val="0085024C"/>
    <w:rsid w:val="00874011"/>
    <w:rsid w:val="00881263"/>
    <w:rsid w:val="008833A2"/>
    <w:rsid w:val="008B0C3C"/>
    <w:rsid w:val="008D54E0"/>
    <w:rsid w:val="00910881"/>
    <w:rsid w:val="00911E9F"/>
    <w:rsid w:val="0092434E"/>
    <w:rsid w:val="0092462E"/>
    <w:rsid w:val="009519B2"/>
    <w:rsid w:val="00965EF2"/>
    <w:rsid w:val="00966CDC"/>
    <w:rsid w:val="009718A7"/>
    <w:rsid w:val="009817D6"/>
    <w:rsid w:val="0098463D"/>
    <w:rsid w:val="00990365"/>
    <w:rsid w:val="00991414"/>
    <w:rsid w:val="009A5532"/>
    <w:rsid w:val="009A58C5"/>
    <w:rsid w:val="009B51CB"/>
    <w:rsid w:val="009C1E88"/>
    <w:rsid w:val="009E2CDC"/>
    <w:rsid w:val="009E2D39"/>
    <w:rsid w:val="00A070FC"/>
    <w:rsid w:val="00A24B10"/>
    <w:rsid w:val="00A5361F"/>
    <w:rsid w:val="00A71BB3"/>
    <w:rsid w:val="00A7563A"/>
    <w:rsid w:val="00A9574F"/>
    <w:rsid w:val="00AA2ECF"/>
    <w:rsid w:val="00AA5D6B"/>
    <w:rsid w:val="00AC0CE0"/>
    <w:rsid w:val="00AC264B"/>
    <w:rsid w:val="00AC6BB7"/>
    <w:rsid w:val="00AC6FE9"/>
    <w:rsid w:val="00AD3321"/>
    <w:rsid w:val="00AE0AF5"/>
    <w:rsid w:val="00AE5603"/>
    <w:rsid w:val="00AF475E"/>
    <w:rsid w:val="00B04DFA"/>
    <w:rsid w:val="00B05A1A"/>
    <w:rsid w:val="00B172C9"/>
    <w:rsid w:val="00B22E93"/>
    <w:rsid w:val="00B3521C"/>
    <w:rsid w:val="00B46ACE"/>
    <w:rsid w:val="00B46D41"/>
    <w:rsid w:val="00B55272"/>
    <w:rsid w:val="00B615D4"/>
    <w:rsid w:val="00B67D4B"/>
    <w:rsid w:val="00B74759"/>
    <w:rsid w:val="00B8024E"/>
    <w:rsid w:val="00B80855"/>
    <w:rsid w:val="00B87719"/>
    <w:rsid w:val="00B95FF6"/>
    <w:rsid w:val="00B964B7"/>
    <w:rsid w:val="00BA09D4"/>
    <w:rsid w:val="00BA685A"/>
    <w:rsid w:val="00BB4565"/>
    <w:rsid w:val="00BC31D7"/>
    <w:rsid w:val="00BD168A"/>
    <w:rsid w:val="00BE5365"/>
    <w:rsid w:val="00BF7DF9"/>
    <w:rsid w:val="00C00566"/>
    <w:rsid w:val="00C01175"/>
    <w:rsid w:val="00C1459A"/>
    <w:rsid w:val="00C20F40"/>
    <w:rsid w:val="00C231F9"/>
    <w:rsid w:val="00C270C5"/>
    <w:rsid w:val="00C37420"/>
    <w:rsid w:val="00C5379E"/>
    <w:rsid w:val="00C62513"/>
    <w:rsid w:val="00C75375"/>
    <w:rsid w:val="00CA059E"/>
    <w:rsid w:val="00CA4873"/>
    <w:rsid w:val="00CA798C"/>
    <w:rsid w:val="00CB2300"/>
    <w:rsid w:val="00CC21BD"/>
    <w:rsid w:val="00CD1E15"/>
    <w:rsid w:val="00CD319A"/>
    <w:rsid w:val="00CE7AD6"/>
    <w:rsid w:val="00D01ADD"/>
    <w:rsid w:val="00D3582B"/>
    <w:rsid w:val="00D4153E"/>
    <w:rsid w:val="00D46777"/>
    <w:rsid w:val="00D603CD"/>
    <w:rsid w:val="00D61188"/>
    <w:rsid w:val="00D75C8B"/>
    <w:rsid w:val="00D83202"/>
    <w:rsid w:val="00D91350"/>
    <w:rsid w:val="00D96088"/>
    <w:rsid w:val="00DA640C"/>
    <w:rsid w:val="00DC02D8"/>
    <w:rsid w:val="00DF02CC"/>
    <w:rsid w:val="00DF3415"/>
    <w:rsid w:val="00E002DA"/>
    <w:rsid w:val="00E06C17"/>
    <w:rsid w:val="00E14D44"/>
    <w:rsid w:val="00E154BD"/>
    <w:rsid w:val="00E227E5"/>
    <w:rsid w:val="00E22B00"/>
    <w:rsid w:val="00E24874"/>
    <w:rsid w:val="00E726FA"/>
    <w:rsid w:val="00E801B6"/>
    <w:rsid w:val="00E86001"/>
    <w:rsid w:val="00E9597C"/>
    <w:rsid w:val="00EA18BC"/>
    <w:rsid w:val="00EA3ADE"/>
    <w:rsid w:val="00EC2271"/>
    <w:rsid w:val="00ED70B4"/>
    <w:rsid w:val="00EE6035"/>
    <w:rsid w:val="00EE7A3D"/>
    <w:rsid w:val="00EF130D"/>
    <w:rsid w:val="00F07ECA"/>
    <w:rsid w:val="00F12251"/>
    <w:rsid w:val="00F27862"/>
    <w:rsid w:val="00F341F2"/>
    <w:rsid w:val="00F3658C"/>
    <w:rsid w:val="00F416F0"/>
    <w:rsid w:val="00F47FB1"/>
    <w:rsid w:val="00F549D6"/>
    <w:rsid w:val="00F657D3"/>
    <w:rsid w:val="00F71593"/>
    <w:rsid w:val="00F71C61"/>
    <w:rsid w:val="00F83A67"/>
    <w:rsid w:val="00FA3463"/>
    <w:rsid w:val="00FD462D"/>
    <w:rsid w:val="00FE4093"/>
    <w:rsid w:val="00FE5D0A"/>
    <w:rsid w:val="00FE78BA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E2A72"/>
  <w15:chartTrackingRefBased/>
  <w15:docId w15:val="{552D791A-9A81-4582-8155-D05CF3E8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463"/>
  </w:style>
  <w:style w:type="paragraph" w:styleId="Footer">
    <w:name w:val="footer"/>
    <w:basedOn w:val="Normal"/>
    <w:link w:val="Foot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463"/>
  </w:style>
  <w:style w:type="paragraph" w:styleId="ListParagraph">
    <w:name w:val="List Paragraph"/>
    <w:basedOn w:val="Normal"/>
    <w:uiPriority w:val="34"/>
    <w:qFormat/>
    <w:rsid w:val="00DF02CC"/>
    <w:pPr>
      <w:spacing w:after="200" w:line="276" w:lineRule="auto"/>
      <w:ind w:left="720"/>
      <w:contextualSpacing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DF02C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eNormal"/>
    <w:next w:val="TableGrid"/>
    <w:uiPriority w:val="59"/>
    <w:rsid w:val="00DF02C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7086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A7086"/>
    <w:pPr>
      <w:widowControl w:val="0"/>
      <w:autoSpaceDE w:val="0"/>
      <w:autoSpaceDN w:val="0"/>
    </w:pPr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A7086"/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paragraph" w:styleId="BodyTextIndent">
    <w:name w:val="Body Text Indent"/>
    <w:basedOn w:val="Normal"/>
    <w:link w:val="BodyTextIndentChar"/>
    <w:semiHidden/>
    <w:unhideWhenUsed/>
    <w:rsid w:val="003E124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3E124D"/>
  </w:style>
  <w:style w:type="character" w:customStyle="1" w:styleId="NoSpacingChar">
    <w:name w:val="No Spacing Char"/>
    <w:basedOn w:val="DefaultParagraphFont"/>
    <w:link w:val="NoSpacing"/>
    <w:uiPriority w:val="1"/>
    <w:locked/>
    <w:rsid w:val="003E124D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2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O\Desktop\IRNP-002-2025\4.%20REMISI&#211;N%20DE%20COTIZACIONES%20SUMINISTRO%20DE%20ART&#205;CULOS%20DE%20PAPELER&#205;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4. REMISIÓN DE COTIZACIONES SUMINISTRO DE ARTÍCULOS DE PAPELERÍA.dotx</Template>
  <TotalTime>10</TotalTime>
  <Pages>1</Pages>
  <Words>268</Words>
  <Characters>1382</Characters>
  <Application>Microsoft Office Word</Application>
  <DocSecurity>0</DocSecurity>
  <Lines>55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DENISSE MORALES PACHECO</cp:lastModifiedBy>
  <cp:revision>9</cp:revision>
  <cp:lastPrinted>2026-02-10T19:45:00Z</cp:lastPrinted>
  <dcterms:created xsi:type="dcterms:W3CDTF">2026-02-10T20:06:00Z</dcterms:created>
  <dcterms:modified xsi:type="dcterms:W3CDTF">2026-04-09T18:27:00Z</dcterms:modified>
</cp:coreProperties>
</file>